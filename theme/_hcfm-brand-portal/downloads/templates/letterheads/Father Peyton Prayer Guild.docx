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5A38" w14:textId="77777777" w:rsidR="00CB0011" w:rsidRPr="00EC1E6E" w:rsidRDefault="00CB0011" w:rsidP="0062469E">
      <w:pPr>
        <w:spacing w:after="280"/>
        <w:rPr>
          <w:rFonts w:cs="Times New Roman"/>
          <w:sz w:val="22"/>
          <w:szCs w:val="22"/>
        </w:rPr>
      </w:pPr>
    </w:p>
    <w:p w14:paraId="4A07B141" w14:textId="77777777" w:rsidR="00297D80" w:rsidRDefault="00297D80" w:rsidP="0062469E">
      <w:pPr>
        <w:rPr>
          <w:sz w:val="21"/>
          <w:szCs w:val="21"/>
        </w:rPr>
      </w:pPr>
    </w:p>
    <w:p w14:paraId="58B91E0A" w14:textId="77777777" w:rsidR="002149AC" w:rsidRDefault="002149AC" w:rsidP="0062469E">
      <w:pPr>
        <w:rPr>
          <w:sz w:val="21"/>
          <w:szCs w:val="21"/>
        </w:rPr>
      </w:pPr>
    </w:p>
    <w:p w14:paraId="338C4050" w14:textId="268BFF73" w:rsidR="006F73B2" w:rsidRDefault="006F73B2" w:rsidP="0062469E">
      <w:pPr>
        <w:rPr>
          <w:rFonts w:cs="Times New Roman"/>
          <w:sz w:val="22"/>
          <w:szCs w:val="22"/>
        </w:rPr>
      </w:pPr>
    </w:p>
    <w:p w14:paraId="63D3B611" w14:textId="4BFC9B78" w:rsidR="006F73B2" w:rsidRDefault="006F73B2" w:rsidP="0062469E">
      <w:pPr>
        <w:rPr>
          <w:rFonts w:cs="Times New Roman"/>
          <w:sz w:val="22"/>
          <w:szCs w:val="22"/>
        </w:rPr>
      </w:pPr>
    </w:p>
    <w:p w14:paraId="34E516A6" w14:textId="53A29FCB" w:rsidR="006F73B2" w:rsidRDefault="006F73B2" w:rsidP="0062469E">
      <w:pPr>
        <w:rPr>
          <w:rFonts w:cs="Times New Roman"/>
          <w:sz w:val="22"/>
          <w:szCs w:val="22"/>
        </w:rPr>
      </w:pPr>
    </w:p>
    <w:p w14:paraId="20D8FF25" w14:textId="3FC10476" w:rsidR="006F73B2" w:rsidRDefault="006F73B2" w:rsidP="0062469E">
      <w:pPr>
        <w:rPr>
          <w:rFonts w:cs="Times New Roman"/>
          <w:sz w:val="22"/>
          <w:szCs w:val="22"/>
        </w:rPr>
      </w:pPr>
    </w:p>
    <w:p w14:paraId="6AD4EA6C" w14:textId="05321CFC" w:rsidR="006F73B2" w:rsidRDefault="006F73B2" w:rsidP="0062469E">
      <w:pPr>
        <w:rPr>
          <w:rFonts w:cs="Times New Roman"/>
          <w:sz w:val="22"/>
          <w:szCs w:val="22"/>
        </w:rPr>
      </w:pPr>
    </w:p>
    <w:p w14:paraId="6E8EAAD0" w14:textId="723BE166" w:rsidR="006F73B2" w:rsidRDefault="006F73B2" w:rsidP="0062469E">
      <w:pPr>
        <w:rPr>
          <w:rFonts w:cs="Times New Roman"/>
          <w:sz w:val="22"/>
          <w:szCs w:val="22"/>
        </w:rPr>
      </w:pPr>
    </w:p>
    <w:p w14:paraId="7E42FF5C" w14:textId="6B4B6F9E" w:rsidR="006F73B2" w:rsidRDefault="006F73B2" w:rsidP="0062469E">
      <w:pPr>
        <w:rPr>
          <w:rFonts w:cs="Times New Roman"/>
          <w:sz w:val="22"/>
          <w:szCs w:val="22"/>
        </w:rPr>
      </w:pPr>
    </w:p>
    <w:p w14:paraId="480602B3" w14:textId="29A26213" w:rsidR="006F73B2" w:rsidRDefault="006F73B2" w:rsidP="0062469E">
      <w:pPr>
        <w:rPr>
          <w:rFonts w:cs="Times New Roman"/>
          <w:sz w:val="22"/>
          <w:szCs w:val="22"/>
        </w:rPr>
      </w:pPr>
    </w:p>
    <w:p w14:paraId="55992C99" w14:textId="7050BE2C" w:rsidR="006F73B2" w:rsidRDefault="006F73B2" w:rsidP="0062469E">
      <w:pPr>
        <w:rPr>
          <w:rFonts w:cs="Times New Roman"/>
          <w:sz w:val="22"/>
          <w:szCs w:val="22"/>
        </w:rPr>
      </w:pPr>
    </w:p>
    <w:p w14:paraId="649CA0F5" w14:textId="67D7C452" w:rsidR="006F73B2" w:rsidRDefault="006F73B2" w:rsidP="0062469E">
      <w:pPr>
        <w:rPr>
          <w:rFonts w:cs="Times New Roman"/>
          <w:sz w:val="22"/>
          <w:szCs w:val="22"/>
        </w:rPr>
      </w:pPr>
    </w:p>
    <w:p w14:paraId="5B937E84" w14:textId="44696A0A" w:rsidR="006F73B2" w:rsidRDefault="006F73B2" w:rsidP="0062469E">
      <w:pPr>
        <w:rPr>
          <w:rFonts w:cs="Times New Roman"/>
          <w:sz w:val="22"/>
          <w:szCs w:val="22"/>
        </w:rPr>
      </w:pPr>
    </w:p>
    <w:p w14:paraId="1B15E48A" w14:textId="31ED52FB" w:rsidR="006F73B2" w:rsidRDefault="006F73B2" w:rsidP="0062469E">
      <w:pPr>
        <w:rPr>
          <w:rFonts w:cs="Times New Roman"/>
          <w:sz w:val="22"/>
          <w:szCs w:val="22"/>
        </w:rPr>
      </w:pPr>
    </w:p>
    <w:p w14:paraId="789540A5" w14:textId="10DDF580" w:rsidR="006F73B2" w:rsidRDefault="006F73B2" w:rsidP="0062469E">
      <w:pPr>
        <w:rPr>
          <w:rFonts w:cs="Times New Roman"/>
          <w:sz w:val="22"/>
          <w:szCs w:val="22"/>
        </w:rPr>
      </w:pPr>
    </w:p>
    <w:p w14:paraId="2E1FF735" w14:textId="1B5B7F94" w:rsidR="006F73B2" w:rsidRDefault="006F73B2" w:rsidP="0062469E">
      <w:pPr>
        <w:rPr>
          <w:rFonts w:cs="Times New Roman"/>
          <w:sz w:val="22"/>
          <w:szCs w:val="22"/>
        </w:rPr>
      </w:pPr>
    </w:p>
    <w:p w14:paraId="203A03A5" w14:textId="6CAA913A" w:rsidR="006F73B2" w:rsidRDefault="006F73B2" w:rsidP="0062469E">
      <w:pPr>
        <w:rPr>
          <w:rFonts w:cs="Times New Roman"/>
          <w:sz w:val="22"/>
          <w:szCs w:val="22"/>
        </w:rPr>
      </w:pPr>
    </w:p>
    <w:p w14:paraId="6692586D" w14:textId="17573F44" w:rsidR="006F73B2" w:rsidRDefault="006F73B2" w:rsidP="0062469E">
      <w:pPr>
        <w:rPr>
          <w:rFonts w:cs="Times New Roman"/>
          <w:sz w:val="22"/>
          <w:szCs w:val="22"/>
        </w:rPr>
      </w:pPr>
    </w:p>
    <w:p w14:paraId="0922DC3D" w14:textId="1967BD0B" w:rsidR="006F73B2" w:rsidRDefault="006F73B2" w:rsidP="0062469E">
      <w:pPr>
        <w:rPr>
          <w:rFonts w:cs="Times New Roman"/>
          <w:sz w:val="22"/>
          <w:szCs w:val="22"/>
        </w:rPr>
      </w:pPr>
    </w:p>
    <w:p w14:paraId="3BCC2145" w14:textId="2125187A" w:rsidR="006F73B2" w:rsidRDefault="006F73B2" w:rsidP="0062469E">
      <w:pPr>
        <w:rPr>
          <w:rFonts w:cs="Times New Roman"/>
          <w:sz w:val="22"/>
          <w:szCs w:val="22"/>
        </w:rPr>
      </w:pPr>
    </w:p>
    <w:p w14:paraId="2728D3F1" w14:textId="6457934C" w:rsidR="006F73B2" w:rsidRDefault="006F73B2" w:rsidP="0062469E">
      <w:pPr>
        <w:rPr>
          <w:rFonts w:cs="Times New Roman"/>
          <w:sz w:val="22"/>
          <w:szCs w:val="22"/>
        </w:rPr>
      </w:pPr>
    </w:p>
    <w:p w14:paraId="0EBAC725" w14:textId="2E768593" w:rsidR="006F73B2" w:rsidRDefault="006F73B2" w:rsidP="0062469E">
      <w:pPr>
        <w:rPr>
          <w:rFonts w:cs="Times New Roman"/>
          <w:sz w:val="22"/>
          <w:szCs w:val="22"/>
        </w:rPr>
      </w:pPr>
    </w:p>
    <w:p w14:paraId="13EF158C" w14:textId="561A57BA" w:rsidR="006F73B2" w:rsidRDefault="006F73B2" w:rsidP="0062469E">
      <w:pPr>
        <w:rPr>
          <w:rFonts w:cs="Times New Roman"/>
          <w:sz w:val="22"/>
          <w:szCs w:val="22"/>
        </w:rPr>
      </w:pPr>
    </w:p>
    <w:p w14:paraId="4BA4596E" w14:textId="7B07A926" w:rsidR="006F73B2" w:rsidRDefault="006F73B2" w:rsidP="0062469E">
      <w:pPr>
        <w:rPr>
          <w:rFonts w:cs="Times New Roman"/>
          <w:sz w:val="22"/>
          <w:szCs w:val="22"/>
        </w:rPr>
      </w:pPr>
    </w:p>
    <w:p w14:paraId="6FF10EFD" w14:textId="0DD8E73D" w:rsidR="006F73B2" w:rsidRDefault="006F73B2" w:rsidP="0062469E">
      <w:pPr>
        <w:rPr>
          <w:rFonts w:cs="Times New Roman"/>
          <w:sz w:val="22"/>
          <w:szCs w:val="22"/>
        </w:rPr>
      </w:pPr>
    </w:p>
    <w:p w14:paraId="552BD538" w14:textId="0D9F98D1" w:rsidR="006F73B2" w:rsidRDefault="006F73B2" w:rsidP="0062469E">
      <w:pPr>
        <w:rPr>
          <w:rFonts w:cs="Times New Roman"/>
          <w:sz w:val="22"/>
          <w:szCs w:val="22"/>
        </w:rPr>
      </w:pPr>
    </w:p>
    <w:p w14:paraId="3EB64ABD" w14:textId="725E1311" w:rsidR="006F73B2" w:rsidRDefault="006F73B2" w:rsidP="0062469E">
      <w:pPr>
        <w:rPr>
          <w:rFonts w:cs="Times New Roman"/>
          <w:sz w:val="22"/>
          <w:szCs w:val="22"/>
        </w:rPr>
      </w:pPr>
    </w:p>
    <w:p w14:paraId="1E0E6E49" w14:textId="2AA9AAC8" w:rsidR="006F73B2" w:rsidRDefault="006F73B2" w:rsidP="0062469E">
      <w:pPr>
        <w:rPr>
          <w:rFonts w:cs="Times New Roman"/>
          <w:sz w:val="22"/>
          <w:szCs w:val="22"/>
        </w:rPr>
      </w:pPr>
    </w:p>
    <w:p w14:paraId="4A098057" w14:textId="698D6098" w:rsidR="006F73B2" w:rsidRDefault="006F73B2" w:rsidP="0062469E">
      <w:pPr>
        <w:rPr>
          <w:rFonts w:cs="Times New Roman"/>
          <w:sz w:val="22"/>
          <w:szCs w:val="22"/>
        </w:rPr>
      </w:pPr>
    </w:p>
    <w:p w14:paraId="6FBFA2FF" w14:textId="25DD138A" w:rsidR="006F73B2" w:rsidRDefault="006F73B2" w:rsidP="0062469E">
      <w:pPr>
        <w:rPr>
          <w:rFonts w:cs="Times New Roman"/>
          <w:sz w:val="22"/>
          <w:szCs w:val="22"/>
        </w:rPr>
      </w:pPr>
    </w:p>
    <w:p w14:paraId="2D435533" w14:textId="0B28449F" w:rsidR="006F73B2" w:rsidRDefault="006F73B2" w:rsidP="0062469E">
      <w:pPr>
        <w:rPr>
          <w:rFonts w:cs="Times New Roman"/>
          <w:sz w:val="22"/>
          <w:szCs w:val="22"/>
        </w:rPr>
      </w:pPr>
    </w:p>
    <w:p w14:paraId="22DD38FE" w14:textId="1BE028B7" w:rsidR="006F73B2" w:rsidRDefault="006F73B2" w:rsidP="0062469E">
      <w:pPr>
        <w:rPr>
          <w:rFonts w:cs="Times New Roman"/>
          <w:sz w:val="22"/>
          <w:szCs w:val="22"/>
        </w:rPr>
      </w:pPr>
    </w:p>
    <w:p w14:paraId="0186B00D" w14:textId="271CA5B6" w:rsidR="006F73B2" w:rsidRDefault="006F73B2" w:rsidP="0062469E">
      <w:pPr>
        <w:rPr>
          <w:rFonts w:cs="Times New Roman"/>
          <w:sz w:val="22"/>
          <w:szCs w:val="22"/>
        </w:rPr>
      </w:pPr>
    </w:p>
    <w:p w14:paraId="110DF96F" w14:textId="6026CCC9" w:rsidR="006F73B2" w:rsidRDefault="006F73B2" w:rsidP="0062469E">
      <w:pPr>
        <w:rPr>
          <w:rFonts w:cs="Times New Roman"/>
          <w:sz w:val="22"/>
          <w:szCs w:val="22"/>
        </w:rPr>
      </w:pPr>
    </w:p>
    <w:p w14:paraId="4B8B18B8" w14:textId="324016F9" w:rsidR="006F73B2" w:rsidRDefault="006F73B2" w:rsidP="0062469E">
      <w:pPr>
        <w:rPr>
          <w:rFonts w:cs="Times New Roman"/>
          <w:sz w:val="22"/>
          <w:szCs w:val="22"/>
        </w:rPr>
      </w:pPr>
    </w:p>
    <w:p w14:paraId="5FBE16E9" w14:textId="1A81DB4A" w:rsidR="006F73B2" w:rsidRDefault="006F73B2" w:rsidP="0062469E">
      <w:pPr>
        <w:rPr>
          <w:rFonts w:cs="Times New Roman"/>
          <w:sz w:val="22"/>
          <w:szCs w:val="22"/>
        </w:rPr>
      </w:pPr>
    </w:p>
    <w:p w14:paraId="02C655EA" w14:textId="77777777" w:rsidR="006F73B2" w:rsidRPr="00EC1E6E" w:rsidRDefault="006F73B2" w:rsidP="0062469E"/>
    <w:sectPr w:rsidR="006F73B2" w:rsidRPr="00EC1E6E" w:rsidSect="00F44007">
      <w:footerReference w:type="default" r:id="rId10"/>
      <w:headerReference w:type="first" r:id="rId11"/>
      <w:pgSz w:w="12240" w:h="15840"/>
      <w:pgMar w:top="1447" w:right="1440" w:bottom="2160" w:left="2160" w:header="72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86343" w14:textId="77777777" w:rsidR="00342D61" w:rsidRDefault="00342D61" w:rsidP="003C649A">
      <w:r>
        <w:separator/>
      </w:r>
    </w:p>
  </w:endnote>
  <w:endnote w:type="continuationSeparator" w:id="0">
    <w:p w14:paraId="2524DFD3" w14:textId="77777777" w:rsidR="00342D61" w:rsidRDefault="00342D61" w:rsidP="003C6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2A75E" w14:textId="77777777" w:rsidR="003C649A" w:rsidRDefault="00F72181">
    <w:pPr>
      <w:pStyle w:val="Footer"/>
    </w:pPr>
    <w:r>
      <w:rPr>
        <w:noProof/>
      </w:rPr>
      <w:drawing>
        <wp:anchor distT="0" distB="0" distL="114300" distR="114300" simplePos="0" relativeHeight="251661312" behindDoc="1" locked="1" layoutInCell="1" allowOverlap="1" wp14:anchorId="50AD03B7" wp14:editId="187451A2">
          <wp:simplePos x="0" y="0"/>
          <wp:positionH relativeFrom="page">
            <wp:posOffset>0</wp:posOffset>
          </wp:positionH>
          <wp:positionV relativeFrom="page">
            <wp:posOffset>8915400</wp:posOffset>
          </wp:positionV>
          <wp:extent cx="7772400" cy="1143000"/>
          <wp:effectExtent l="0" t="0" r="0" b="0"/>
          <wp:wrapNone/>
          <wp:docPr id="4" name="Picture 4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CF9B8" w14:textId="77777777" w:rsidR="00342D61" w:rsidRDefault="00342D61" w:rsidP="003C649A">
      <w:r>
        <w:separator/>
      </w:r>
    </w:p>
  </w:footnote>
  <w:footnote w:type="continuationSeparator" w:id="0">
    <w:p w14:paraId="3FF1023E" w14:textId="77777777" w:rsidR="00342D61" w:rsidRDefault="00342D61" w:rsidP="003C6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57186" w14:textId="73F0B6FE" w:rsidR="00FC6DF2" w:rsidRDefault="00FC6DF2">
    <w:pPr>
      <w:pStyle w:val="Header"/>
    </w:pPr>
    <w:r w:rsidRPr="00FC6DF2">
      <w:rPr>
        <w:noProof/>
      </w:rPr>
      <w:drawing>
        <wp:anchor distT="0" distB="0" distL="114300" distR="114300" simplePos="0" relativeHeight="251665408" behindDoc="1" locked="1" layoutInCell="1" allowOverlap="1" wp14:anchorId="74A9197E" wp14:editId="09AC827B">
          <wp:simplePos x="0" y="0"/>
          <wp:positionH relativeFrom="page">
            <wp:posOffset>12700</wp:posOffset>
          </wp:positionH>
          <wp:positionV relativeFrom="page">
            <wp:posOffset>8901430</wp:posOffset>
          </wp:positionV>
          <wp:extent cx="7772400" cy="1143000"/>
          <wp:effectExtent l="0" t="0" r="0" b="0"/>
          <wp:wrapNone/>
          <wp:docPr id="5" name="Picture 5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C6DF2">
      <w:rPr>
        <w:noProof/>
      </w:rPr>
      <w:drawing>
        <wp:anchor distT="0" distB="0" distL="114300" distR="114300" simplePos="0" relativeHeight="251666432" behindDoc="1" locked="1" layoutInCell="1" allowOverlap="1" wp14:anchorId="47FF2B39" wp14:editId="3A16586A">
          <wp:simplePos x="0" y="0"/>
          <wp:positionH relativeFrom="page">
            <wp:posOffset>6350</wp:posOffset>
          </wp:positionH>
          <wp:positionV relativeFrom="page">
            <wp:posOffset>6350</wp:posOffset>
          </wp:positionV>
          <wp:extent cx="7772400" cy="2057400"/>
          <wp:effectExtent l="0" t="0" r="0" b="0"/>
          <wp:wrapNone/>
          <wp:docPr id="6" name="Picture 6" descr="Graphical user interfac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05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27A4F"/>
    <w:multiLevelType w:val="hybridMultilevel"/>
    <w:tmpl w:val="687AA0AE"/>
    <w:lvl w:ilvl="0" w:tplc="A7088A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18E5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8C1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9A2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92A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34F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E6C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24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24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C3423"/>
    <w:multiLevelType w:val="hybridMultilevel"/>
    <w:tmpl w:val="4A5061D2"/>
    <w:lvl w:ilvl="0" w:tplc="5088EA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AD6B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0E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E9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CA5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21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85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1E2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D00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955175">
    <w:abstractNumId w:val="0"/>
  </w:num>
  <w:num w:numId="2" w16cid:durableId="26106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15"/>
    <w:rsid w:val="00146130"/>
    <w:rsid w:val="002149AC"/>
    <w:rsid w:val="00290F68"/>
    <w:rsid w:val="00297D80"/>
    <w:rsid w:val="00337380"/>
    <w:rsid w:val="00342D61"/>
    <w:rsid w:val="00352E30"/>
    <w:rsid w:val="003C649A"/>
    <w:rsid w:val="004A745D"/>
    <w:rsid w:val="005B6414"/>
    <w:rsid w:val="0062469E"/>
    <w:rsid w:val="006A0704"/>
    <w:rsid w:val="006E544A"/>
    <w:rsid w:val="006F73B2"/>
    <w:rsid w:val="00723367"/>
    <w:rsid w:val="007C24F8"/>
    <w:rsid w:val="008110AE"/>
    <w:rsid w:val="00822756"/>
    <w:rsid w:val="008A39A4"/>
    <w:rsid w:val="00916115"/>
    <w:rsid w:val="00CB0011"/>
    <w:rsid w:val="00DA08E1"/>
    <w:rsid w:val="00EB31E8"/>
    <w:rsid w:val="00EC1E6E"/>
    <w:rsid w:val="00F44007"/>
    <w:rsid w:val="00F72181"/>
    <w:rsid w:val="00F90756"/>
    <w:rsid w:val="00FC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CD54F"/>
  <w15:chartTrackingRefBased/>
  <w15:docId w15:val="{6AAA14D8-E1AE-D944-84C8-B0934048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E1"/>
    <w:rPr>
      <w:rFonts w:ascii="Times New Roman" w:eastAsiaTheme="minorEastAsia" w:hAnsi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3C649A"/>
    <w:pPr>
      <w:autoSpaceDE w:val="0"/>
      <w:autoSpaceDN w:val="0"/>
      <w:adjustRightInd w:val="0"/>
      <w:spacing w:line="288" w:lineRule="auto"/>
      <w:textAlignment w:val="center"/>
    </w:pPr>
    <w:rPr>
      <w:rFonts w:ascii="Times" w:hAnsi="Times" w:cs="Time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9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C64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9A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297D80"/>
    <w:pPr>
      <w:ind w:left="720"/>
      <w:contextualSpacing/>
    </w:pPr>
    <w:rPr>
      <w:rFonts w:eastAsia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297D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iang/Desktop/Malcolm%20deliverables/Design%20files/Letterhead_Templates/FP_PrayerGuild_Letterhea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9F6BF52F8574B990C684E099524AB" ma:contentTypeVersion="7" ma:contentTypeDescription="Create a new document." ma:contentTypeScope="" ma:versionID="46e6f92c69e29048974c48d05d4eea50">
  <xsd:schema xmlns:xsd="http://www.w3.org/2001/XMLSchema" xmlns:xs="http://www.w3.org/2001/XMLSchema" xmlns:p="http://schemas.microsoft.com/office/2006/metadata/properties" xmlns:ns1="http://schemas.microsoft.com/sharepoint/v3" xmlns:ns2="135e1a48-8d22-4f37-95d2-6aaa4d2566ae" xmlns:ns3="1149177e-4f62-4b68-bb36-be982e3cfa3b" targetNamespace="http://schemas.microsoft.com/office/2006/metadata/properties" ma:root="true" ma:fieldsID="9cd56d8bca9b85d6e445fa5aafc465be" ns1:_="" ns2:_="" ns3:_="">
    <xsd:import namespace="http://schemas.microsoft.com/sharepoint/v3"/>
    <xsd:import namespace="135e1a48-8d22-4f37-95d2-6aaa4d2566ae"/>
    <xsd:import namespace="1149177e-4f62-4b68-bb36-be982e3cfa3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e1a48-8d22-4f37-95d2-6aaa4d2566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49177e-4f62-4b68-bb36-be982e3cfa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682C9A-93C7-448A-B819-95B4BD1D4CC0}">
  <ds:schemaRefs>
    <ds:schemaRef ds:uri="http://schemas.microsoft.com/office/2006/metadata/properties"/>
    <ds:schemaRef ds:uri="http://schemas.microsoft.com/office/infopath/2007/PartnerControls"/>
    <ds:schemaRef ds:uri="135e1a48-8d22-4f37-95d2-6aaa4d2566ae"/>
    <ds:schemaRef ds:uri="5ec7f21d-8017-4f5b-a141-ac15551b9a64"/>
  </ds:schemaRefs>
</ds:datastoreItem>
</file>

<file path=customXml/itemProps2.xml><?xml version="1.0" encoding="utf-8"?>
<ds:datastoreItem xmlns:ds="http://schemas.openxmlformats.org/officeDocument/2006/customXml" ds:itemID="{4C79AB68-3A99-41CD-AD4A-7E5D9DBB9904}"/>
</file>

<file path=customXml/itemProps3.xml><?xml version="1.0" encoding="utf-8"?>
<ds:datastoreItem xmlns:ds="http://schemas.openxmlformats.org/officeDocument/2006/customXml" ds:itemID="{C0A5D102-6FB4-4C1C-B31A-00586F0EE4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FP_PrayerGuild_Letterhead_Template.dotx</Template>
  <TotalTime>42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Riang, Alphonse</cp:lastModifiedBy>
  <cp:revision>8</cp:revision>
  <dcterms:created xsi:type="dcterms:W3CDTF">2022-03-31T16:30:00Z</dcterms:created>
  <dcterms:modified xsi:type="dcterms:W3CDTF">2024-06-18T07:30:00Z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0x0101007089F6BF52F8574B990C684E099524AB</vt:lpwstr>
  </property>
</Properties>
</file>