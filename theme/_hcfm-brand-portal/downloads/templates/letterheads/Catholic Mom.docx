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5A38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77418E7C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40FEFB51" w14:textId="77777777" w:rsidR="0022293B" w:rsidRDefault="0022293B" w:rsidP="00EC1E6E">
      <w:pPr>
        <w:spacing w:line="276" w:lineRule="auto"/>
        <w:rPr>
          <w:rFonts w:cs="Times New Roman"/>
          <w:sz w:val="22"/>
          <w:szCs w:val="22"/>
        </w:rPr>
      </w:pPr>
    </w:p>
    <w:p w14:paraId="338BD1C6" w14:textId="77777777" w:rsidR="0022293B" w:rsidRDefault="0022293B" w:rsidP="00EC1E6E">
      <w:pPr>
        <w:spacing w:line="276" w:lineRule="auto"/>
        <w:rPr>
          <w:rFonts w:cs="Times New Roman"/>
          <w:sz w:val="22"/>
          <w:szCs w:val="22"/>
        </w:rPr>
      </w:pPr>
    </w:p>
    <w:p w14:paraId="21EFA867" w14:textId="10FC2107" w:rsidR="008F1EE1" w:rsidRDefault="008F1EE1" w:rsidP="00EC1E6E">
      <w:pPr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Begin here!</w:t>
      </w:r>
    </w:p>
    <w:p w14:paraId="5D32CF97" w14:textId="0152B87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D7C44B6" w14:textId="0364E7E4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120D8BD" w14:textId="7427AC5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10C6698" w14:textId="43C8A3F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473744" w14:textId="5E1FDAD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71B00E4" w14:textId="31FDD7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23AD408" w14:textId="55E5364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5606044" w14:textId="6D59F10F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E81BCEB" w14:textId="42394F9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BAE89D4" w14:textId="61EA522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5F38C0" w14:textId="611104A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EB5719" w14:textId="3379464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E89F6B9" w14:textId="1DCAE46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860E4" w14:textId="5599C3C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6F85E92" w14:textId="0150C02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1E7C1EE" w14:textId="0307785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9F8AE3" w14:textId="13A0054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CF7C05F" w14:textId="479BEA3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374CA19" w14:textId="7279E89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9DBC117" w14:textId="0E8B750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715A068" w14:textId="33B769D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E64D99E" w14:textId="1DFD3AD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6C65B84" w14:textId="52B1868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F82F65B" w14:textId="5E31F0E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CF49548" w14:textId="0E0FB53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6B79A" w14:textId="15DE352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8AA31CD" w14:textId="0445390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EA973D1" w14:textId="75CD148E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79A80B3" w14:textId="5D48294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4641887" w14:textId="7F0DD26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4E8234" w14:textId="6EE5E03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D7FB06" w14:textId="0FC5C2A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0C9B10D" w14:textId="449A098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6C56A8" w14:textId="2B456A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10D3006" w14:textId="11F8144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2F7156" w14:textId="77777777" w:rsidR="00FA6530" w:rsidRPr="00EC1E6E" w:rsidRDefault="00FA6530" w:rsidP="00EC1E6E">
      <w:pPr>
        <w:spacing w:line="276" w:lineRule="auto"/>
      </w:pPr>
    </w:p>
    <w:p w14:paraId="7A5CBAFA" w14:textId="527DFA69" w:rsidR="00FC6DF2" w:rsidRPr="00EC1E6E" w:rsidRDefault="00FC6DF2" w:rsidP="00EC1E6E">
      <w:pPr>
        <w:spacing w:line="276" w:lineRule="auto"/>
      </w:pPr>
    </w:p>
    <w:p w14:paraId="45FC7612" w14:textId="014A67E9" w:rsidR="00FC6DF2" w:rsidRPr="00EC1E6E" w:rsidRDefault="00FC6DF2" w:rsidP="00EC1E6E">
      <w:pPr>
        <w:spacing w:line="276" w:lineRule="auto"/>
      </w:pPr>
    </w:p>
    <w:p w14:paraId="1E81012E" w14:textId="561709A4" w:rsidR="00FC6DF2" w:rsidRPr="00EC1E6E" w:rsidRDefault="00FC6DF2" w:rsidP="00EC1E6E">
      <w:pPr>
        <w:spacing w:line="276" w:lineRule="auto"/>
      </w:pPr>
    </w:p>
    <w:p w14:paraId="4CD9CC4E" w14:textId="5A7FA7E6" w:rsidR="00FC6DF2" w:rsidRPr="00EC1E6E" w:rsidRDefault="00FC6DF2" w:rsidP="00EC1E6E">
      <w:pPr>
        <w:spacing w:line="276" w:lineRule="auto"/>
      </w:pPr>
    </w:p>
    <w:p w14:paraId="6E58FB0B" w14:textId="66A3C2B0" w:rsidR="00FC6DF2" w:rsidRPr="00EC1E6E" w:rsidRDefault="00FC6DF2" w:rsidP="00EC1E6E">
      <w:pPr>
        <w:spacing w:line="276" w:lineRule="auto"/>
      </w:pPr>
    </w:p>
    <w:p w14:paraId="3370D725" w14:textId="0AFA6DED" w:rsidR="00FC6DF2" w:rsidRPr="00EC1E6E" w:rsidRDefault="00FC6DF2" w:rsidP="00EC1E6E">
      <w:pPr>
        <w:spacing w:line="276" w:lineRule="auto"/>
      </w:pPr>
    </w:p>
    <w:p w14:paraId="4457DB83" w14:textId="798D1630" w:rsidR="00FC6DF2" w:rsidRPr="00EC1E6E" w:rsidRDefault="00FC6DF2" w:rsidP="00EC1E6E">
      <w:pPr>
        <w:spacing w:line="276" w:lineRule="auto"/>
      </w:pPr>
    </w:p>
    <w:p w14:paraId="34993B54" w14:textId="7585E426" w:rsidR="00FC6DF2" w:rsidRPr="00EC1E6E" w:rsidRDefault="00FC6DF2" w:rsidP="00EC1E6E">
      <w:pPr>
        <w:spacing w:line="276" w:lineRule="auto"/>
      </w:pPr>
    </w:p>
    <w:p w14:paraId="2C8E6F75" w14:textId="6F569379" w:rsidR="00FC6DF2" w:rsidRPr="00EC1E6E" w:rsidRDefault="00FC6DF2" w:rsidP="00EC1E6E">
      <w:pPr>
        <w:spacing w:line="276" w:lineRule="auto"/>
      </w:pPr>
    </w:p>
    <w:p w14:paraId="67647D18" w14:textId="151FF08A" w:rsidR="00FC6DF2" w:rsidRPr="00EC1E6E" w:rsidRDefault="00FC6DF2" w:rsidP="00EC1E6E">
      <w:pPr>
        <w:spacing w:line="276" w:lineRule="auto"/>
      </w:pPr>
    </w:p>
    <w:p w14:paraId="055BAA6A" w14:textId="28A5548A" w:rsidR="00FC6DF2" w:rsidRPr="00EC1E6E" w:rsidRDefault="00FC6DF2" w:rsidP="00EC1E6E">
      <w:pPr>
        <w:spacing w:line="276" w:lineRule="auto"/>
      </w:pPr>
    </w:p>
    <w:p w14:paraId="69A8F62A" w14:textId="11F8A6C4" w:rsidR="00FC6DF2" w:rsidRPr="00EC1E6E" w:rsidRDefault="00FC6DF2" w:rsidP="00EC1E6E">
      <w:pPr>
        <w:spacing w:line="276" w:lineRule="auto"/>
      </w:pPr>
    </w:p>
    <w:p w14:paraId="0B226A33" w14:textId="4250D475" w:rsidR="00FC6DF2" w:rsidRPr="00EC1E6E" w:rsidRDefault="00FC6DF2" w:rsidP="00EC1E6E">
      <w:pPr>
        <w:spacing w:line="276" w:lineRule="auto"/>
      </w:pPr>
    </w:p>
    <w:p w14:paraId="31F3739B" w14:textId="63A6D8C0" w:rsidR="00FC6DF2" w:rsidRPr="00EC1E6E" w:rsidRDefault="00FC6DF2" w:rsidP="00EC1E6E">
      <w:pPr>
        <w:spacing w:line="276" w:lineRule="auto"/>
      </w:pPr>
    </w:p>
    <w:p w14:paraId="12D6169E" w14:textId="3A2E6F36" w:rsidR="00FC6DF2" w:rsidRPr="00EC1E6E" w:rsidRDefault="00FC6DF2" w:rsidP="00EC1E6E">
      <w:pPr>
        <w:spacing w:line="276" w:lineRule="auto"/>
      </w:pPr>
    </w:p>
    <w:p w14:paraId="226D2CDB" w14:textId="515E96EA" w:rsidR="00FC6DF2" w:rsidRPr="00EC1E6E" w:rsidRDefault="00FC6DF2" w:rsidP="00EC1E6E">
      <w:pPr>
        <w:spacing w:line="276" w:lineRule="auto"/>
      </w:pPr>
    </w:p>
    <w:p w14:paraId="34D0622E" w14:textId="39534A04" w:rsidR="00FC6DF2" w:rsidRPr="00EC1E6E" w:rsidRDefault="00FC6DF2" w:rsidP="00EC1E6E">
      <w:pPr>
        <w:spacing w:line="276" w:lineRule="auto"/>
      </w:pPr>
    </w:p>
    <w:p w14:paraId="4B4B43FC" w14:textId="217BEDCB" w:rsidR="00FC6DF2" w:rsidRPr="00EC1E6E" w:rsidRDefault="00FC6DF2" w:rsidP="00EC1E6E">
      <w:pPr>
        <w:spacing w:line="276" w:lineRule="auto"/>
      </w:pPr>
    </w:p>
    <w:p w14:paraId="2A5E5705" w14:textId="003D1F3B" w:rsidR="00FC6DF2" w:rsidRPr="00EC1E6E" w:rsidRDefault="00FC6DF2" w:rsidP="00EC1E6E">
      <w:pPr>
        <w:spacing w:line="276" w:lineRule="auto"/>
      </w:pPr>
    </w:p>
    <w:p w14:paraId="43E3C7B1" w14:textId="1470A00E" w:rsidR="00FC6DF2" w:rsidRPr="00EC1E6E" w:rsidRDefault="00FC6DF2" w:rsidP="00EC1E6E">
      <w:pPr>
        <w:spacing w:line="276" w:lineRule="auto"/>
      </w:pPr>
    </w:p>
    <w:p w14:paraId="3FB8F747" w14:textId="35F32F7E" w:rsidR="00FC6DF2" w:rsidRPr="00EC1E6E" w:rsidRDefault="00FC6DF2" w:rsidP="00EC1E6E">
      <w:pPr>
        <w:spacing w:line="276" w:lineRule="auto"/>
      </w:pPr>
    </w:p>
    <w:p w14:paraId="4D71C04D" w14:textId="1FEB2769" w:rsidR="00FC6DF2" w:rsidRPr="00EC1E6E" w:rsidRDefault="00FC6DF2" w:rsidP="00EC1E6E">
      <w:pPr>
        <w:spacing w:line="276" w:lineRule="auto"/>
      </w:pPr>
    </w:p>
    <w:p w14:paraId="1B53AE07" w14:textId="744815EF" w:rsidR="00FC6DF2" w:rsidRPr="00EC1E6E" w:rsidRDefault="00FC6DF2" w:rsidP="00EC1E6E">
      <w:pPr>
        <w:spacing w:line="276" w:lineRule="auto"/>
      </w:pPr>
    </w:p>
    <w:p w14:paraId="396E1C9A" w14:textId="77777777" w:rsidR="00FC6DF2" w:rsidRPr="00EC1E6E" w:rsidRDefault="00FC6DF2" w:rsidP="00EC1E6E">
      <w:pPr>
        <w:spacing w:line="276" w:lineRule="auto"/>
      </w:pPr>
    </w:p>
    <w:sectPr w:rsidR="00FC6DF2" w:rsidRPr="00EC1E6E" w:rsidSect="00F44007">
      <w:footerReference w:type="default" r:id="rId6"/>
      <w:headerReference w:type="first" r:id="rId7"/>
      <w:pgSz w:w="12240" w:h="15840"/>
      <w:pgMar w:top="1447" w:right="1440" w:bottom="2160" w:left="2160" w:header="72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C1DE1" w14:textId="77777777" w:rsidR="0098095F" w:rsidRDefault="0098095F" w:rsidP="003C649A">
      <w:r>
        <w:separator/>
      </w:r>
    </w:p>
  </w:endnote>
  <w:endnote w:type="continuationSeparator" w:id="0">
    <w:p w14:paraId="44E722B2" w14:textId="77777777" w:rsidR="0098095F" w:rsidRDefault="0098095F" w:rsidP="003C6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A75E" w14:textId="77777777" w:rsidR="003C649A" w:rsidRDefault="00F72181">
    <w:pPr>
      <w:pStyle w:val="Footer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0AD03B7" wp14:editId="187451A2">
          <wp:simplePos x="0" y="0"/>
          <wp:positionH relativeFrom="page">
            <wp:posOffset>0</wp:posOffset>
          </wp:positionH>
          <wp:positionV relativeFrom="page">
            <wp:posOffset>8915400</wp:posOffset>
          </wp:positionV>
          <wp:extent cx="7772400" cy="1143000"/>
          <wp:effectExtent l="0" t="0" r="0" b="0"/>
          <wp:wrapNone/>
          <wp:docPr id="4" name="Picture 4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DA5B8" w14:textId="77777777" w:rsidR="0098095F" w:rsidRDefault="0098095F" w:rsidP="003C649A">
      <w:r>
        <w:separator/>
      </w:r>
    </w:p>
  </w:footnote>
  <w:footnote w:type="continuationSeparator" w:id="0">
    <w:p w14:paraId="66C61AB6" w14:textId="77777777" w:rsidR="0098095F" w:rsidRDefault="0098095F" w:rsidP="003C6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7186" w14:textId="475E6C57" w:rsidR="00FC6DF2" w:rsidRDefault="00FC6DF2">
    <w:pPr>
      <w:pStyle w:val="Header"/>
    </w:pPr>
    <w:r w:rsidRPr="00FC6DF2">
      <w:rPr>
        <w:noProof/>
      </w:rPr>
      <w:drawing>
        <wp:anchor distT="0" distB="0" distL="114300" distR="114300" simplePos="0" relativeHeight="251665408" behindDoc="1" locked="1" layoutInCell="1" allowOverlap="1" wp14:anchorId="74A9197E" wp14:editId="09AC827B">
          <wp:simplePos x="0" y="0"/>
          <wp:positionH relativeFrom="page">
            <wp:posOffset>12700</wp:posOffset>
          </wp:positionH>
          <wp:positionV relativeFrom="page">
            <wp:posOffset>8901430</wp:posOffset>
          </wp:positionV>
          <wp:extent cx="7772400" cy="1143000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74C5">
      <w:rPr>
        <w:noProof/>
      </w:rPr>
      <w:drawing>
        <wp:anchor distT="0" distB="0" distL="114300" distR="114300" simplePos="0" relativeHeight="251667456" behindDoc="1" locked="1" layoutInCell="1" allowOverlap="1" wp14:anchorId="0C6F23CB" wp14:editId="6298EDC5">
          <wp:simplePos x="0" y="0"/>
          <wp:positionH relativeFrom="page">
            <wp:posOffset>12700</wp:posOffset>
          </wp:positionH>
          <wp:positionV relativeFrom="page">
            <wp:posOffset>12700</wp:posOffset>
          </wp:positionV>
          <wp:extent cx="7772400" cy="2057400"/>
          <wp:effectExtent l="0" t="0" r="0" b="0"/>
          <wp:wrapNone/>
          <wp:docPr id="3" name="Picture 3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shape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05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5"/>
    <w:rsid w:val="001574C5"/>
    <w:rsid w:val="0022293B"/>
    <w:rsid w:val="002C6B2D"/>
    <w:rsid w:val="00337380"/>
    <w:rsid w:val="003C649A"/>
    <w:rsid w:val="004A745D"/>
    <w:rsid w:val="0051338F"/>
    <w:rsid w:val="005B6414"/>
    <w:rsid w:val="0060470F"/>
    <w:rsid w:val="006A0704"/>
    <w:rsid w:val="006E544A"/>
    <w:rsid w:val="00723367"/>
    <w:rsid w:val="007E3594"/>
    <w:rsid w:val="008110AE"/>
    <w:rsid w:val="00822756"/>
    <w:rsid w:val="008A39A4"/>
    <w:rsid w:val="008F1EE1"/>
    <w:rsid w:val="00916115"/>
    <w:rsid w:val="0098095F"/>
    <w:rsid w:val="00A119FB"/>
    <w:rsid w:val="00CB0011"/>
    <w:rsid w:val="00DA08E1"/>
    <w:rsid w:val="00E3599C"/>
    <w:rsid w:val="00EC1E6E"/>
    <w:rsid w:val="00F44007"/>
    <w:rsid w:val="00F72181"/>
    <w:rsid w:val="00F90756"/>
    <w:rsid w:val="00FA6530"/>
    <w:rsid w:val="00FB4396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CD54F"/>
  <w15:chartTrackingRefBased/>
  <w15:docId w15:val="{6AAA14D8-E1AE-D944-84C8-B0934048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E1"/>
    <w:rPr>
      <w:rFonts w:ascii="Times New Roman" w:eastAsiaTheme="minorEastAsia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3C649A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9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ang/Desktop/Malcolm%20deliverables/Design%20files/Letterhead_Templates/FP_PrayerGuild_Letterhea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9F6BF52F8574B990C684E099524AB" ma:contentTypeVersion="7" ma:contentTypeDescription="Create a new document." ma:contentTypeScope="" ma:versionID="46e6f92c69e29048974c48d05d4eea50">
  <xsd:schema xmlns:xsd="http://www.w3.org/2001/XMLSchema" xmlns:xs="http://www.w3.org/2001/XMLSchema" xmlns:p="http://schemas.microsoft.com/office/2006/metadata/properties" xmlns:ns1="http://schemas.microsoft.com/sharepoint/v3" xmlns:ns2="135e1a48-8d22-4f37-95d2-6aaa4d2566ae" xmlns:ns3="1149177e-4f62-4b68-bb36-be982e3cfa3b" targetNamespace="http://schemas.microsoft.com/office/2006/metadata/properties" ma:root="true" ma:fieldsID="9cd56d8bca9b85d6e445fa5aafc465be" ns1:_="" ns2:_="" ns3:_="">
    <xsd:import namespace="http://schemas.microsoft.com/sharepoint/v3"/>
    <xsd:import namespace="135e1a48-8d22-4f37-95d2-6aaa4d2566ae"/>
    <xsd:import namespace="1149177e-4f62-4b68-bb36-be982e3cfa3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e1a48-8d22-4f37-95d2-6aaa4d2566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9177e-4f62-4b68-bb36-be982e3cf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9B9E102-8746-4B98-A465-82D2B41187A2}"/>
</file>

<file path=customXml/itemProps2.xml><?xml version="1.0" encoding="utf-8"?>
<ds:datastoreItem xmlns:ds="http://schemas.openxmlformats.org/officeDocument/2006/customXml" ds:itemID="{077512B2-E010-45F6-A0CA-A70146ACD139}"/>
</file>

<file path=customXml/itemProps3.xml><?xml version="1.0" encoding="utf-8"?>
<ds:datastoreItem xmlns:ds="http://schemas.openxmlformats.org/officeDocument/2006/customXml" ds:itemID="{8EE7BC89-9D9E-403D-BBCF-9BDB4F280C95}"/>
</file>

<file path=docProps/app.xml><?xml version="1.0" encoding="utf-8"?>
<Properties xmlns="http://schemas.openxmlformats.org/officeDocument/2006/extended-properties" xmlns:vt="http://schemas.openxmlformats.org/officeDocument/2006/docPropsVTypes">
  <Template>FP_PrayerGuild_Letterhead_Template.dotx</Template>
  <TotalTime>43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Riang, Alphonse</cp:lastModifiedBy>
  <cp:revision>9</cp:revision>
  <dcterms:created xsi:type="dcterms:W3CDTF">2022-03-31T16:30:00Z</dcterms:created>
  <dcterms:modified xsi:type="dcterms:W3CDTF">2022-04-06T22:18:00Z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0x0101007089F6BF52F8574B990C684E099524AB</vt:lpwstr>
  </property>
</Properties>
</file>